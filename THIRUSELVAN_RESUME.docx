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6ED3060D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1D02D36A" w14:textId="1F5E1C48" w:rsidR="001B2ABD" w:rsidRDefault="001B2ABD" w:rsidP="00992A36">
            <w:pPr>
              <w:pStyle w:val="Heading2"/>
            </w:pPr>
          </w:p>
        </w:tc>
        <w:tc>
          <w:tcPr>
            <w:tcW w:w="720" w:type="dxa"/>
          </w:tcPr>
          <w:p w14:paraId="10754082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7AD8EB97" w14:textId="28DA8C0A" w:rsidR="001B2ABD" w:rsidRDefault="00992A36" w:rsidP="00D649FC">
            <w:pPr>
              <w:pStyle w:val="Title"/>
            </w:pPr>
            <w:r>
              <w:t>thiruselvan m</w:t>
            </w:r>
          </w:p>
        </w:tc>
      </w:tr>
      <w:tr w:rsidR="001B2ABD" w14:paraId="21F21349" w14:textId="77777777" w:rsidTr="005D2D7D">
        <w:tc>
          <w:tcPr>
            <w:tcW w:w="3600" w:type="dxa"/>
            <w:shd w:val="clear" w:color="auto" w:fill="000000" w:themeFill="text1"/>
          </w:tcPr>
          <w:p w14:paraId="309C06DA" w14:textId="3DCD86E4" w:rsidR="001B2ABD" w:rsidRDefault="00183966" w:rsidP="00036450">
            <w:pPr>
              <w:pStyle w:val="Heading3"/>
            </w:pPr>
            <w:r>
              <w:t>PROFILE SUMMARY</w:t>
            </w:r>
          </w:p>
          <w:p w14:paraId="08E94102" w14:textId="77777777" w:rsidR="00D649FC" w:rsidRPr="00D649FC" w:rsidRDefault="00D649FC" w:rsidP="00D649FC">
            <w:pPr>
              <w:pStyle w:val="Heading4"/>
              <w:rPr>
                <w:lang w:val="en-IN"/>
              </w:rPr>
            </w:pPr>
            <w:r w:rsidRPr="00D649FC">
              <w:rPr>
                <w:lang w:val="en-IN"/>
              </w:rPr>
              <w:t>Motivated and enthusiastic engineering graduate with a passion for technology, problem-solving, and continuous learning. Strong foundation in programming and software development, with hands-on experience through academic projects and coding challenges. Known for a team-oriented attitude, quick adaptability, and a keen interest in exploring emerging tech tools. Eager to contribute to a dynamic organization where I can apply my technical skills, grow professionally, and make a meaningful impact.</w:t>
            </w:r>
          </w:p>
          <w:p w14:paraId="2B14B26E" w14:textId="4D9B9CF8" w:rsidR="006C04AF" w:rsidRPr="00D649FC" w:rsidRDefault="006C04AF" w:rsidP="00D649FC">
            <w:pPr>
              <w:pStyle w:val="Heading4"/>
            </w:pPr>
          </w:p>
          <w:sdt>
            <w:sdtPr>
              <w:id w:val="-1954003311"/>
              <w:placeholder>
                <w:docPart w:val="1D3E3158705245CD891E7372F71BDEAD"/>
              </w:placeholder>
              <w:temporary/>
              <w:showingPlcHdr/>
              <w15:appearance w15:val="hidden"/>
            </w:sdtPr>
            <w:sdtContent>
              <w:p w14:paraId="0C553447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p w14:paraId="7F414868" w14:textId="64F9CC88" w:rsidR="004D3011" w:rsidRDefault="005D2D7D" w:rsidP="005D2D7D">
            <w:pPr>
              <w:pStyle w:val="Heading4"/>
            </w:pPr>
            <w:r>
              <w:t>PHONE:</w:t>
            </w:r>
            <w:r w:rsidR="006C04AF">
              <w:t xml:space="preserve"> 6379769744</w:t>
            </w:r>
          </w:p>
          <w:p w14:paraId="5F896B98" w14:textId="77777777" w:rsidR="005D2D7D" w:rsidRDefault="005D2D7D" w:rsidP="005D2D7D"/>
          <w:p w14:paraId="11E39669" w14:textId="27F29378" w:rsidR="005D2D7D" w:rsidRDefault="005D2D7D" w:rsidP="005D2D7D">
            <w:pPr>
              <w:pStyle w:val="Heading4"/>
            </w:pPr>
            <w:r>
              <w:t>EMAIL:</w:t>
            </w:r>
            <w:r w:rsidR="006C04AF">
              <w:t xml:space="preserve">  thiruselvan248@gmail.com</w:t>
            </w:r>
          </w:p>
          <w:p w14:paraId="01C3A070" w14:textId="77777777" w:rsidR="005D2D7D" w:rsidRPr="005D2D7D" w:rsidRDefault="005D2D7D" w:rsidP="005D2D7D"/>
          <w:p w14:paraId="0683E53A" w14:textId="3A288F67" w:rsidR="004D3011" w:rsidRDefault="005D2D7D" w:rsidP="005D2D7D">
            <w:pPr>
              <w:pStyle w:val="Heading4"/>
            </w:pPr>
            <w:r>
              <w:t>GITHUB:</w:t>
            </w:r>
            <w:r w:rsidR="006C04AF">
              <w:t xml:space="preserve">  </w:t>
            </w:r>
            <w:r w:rsidR="006C04AF" w:rsidRPr="006C04AF">
              <w:t>https://thiruselvan-eng.github.io/portfolio/</w:t>
            </w:r>
          </w:p>
          <w:p w14:paraId="08778831" w14:textId="77777777" w:rsidR="005D2D7D" w:rsidRDefault="005D2D7D" w:rsidP="005D2D7D"/>
          <w:p w14:paraId="4820BE04" w14:textId="08F27349" w:rsidR="005D2D7D" w:rsidRPr="005D2D7D" w:rsidRDefault="005D2D7D" w:rsidP="005D2D7D">
            <w:pPr>
              <w:pStyle w:val="Heading4"/>
            </w:pPr>
            <w:r>
              <w:t>LINK</w:t>
            </w:r>
            <w:r w:rsidR="006C04AF">
              <w:t>E</w:t>
            </w:r>
            <w:r>
              <w:t>DLN</w:t>
            </w:r>
            <w:r w:rsidR="006C04AF">
              <w:t xml:space="preserve">:  </w:t>
            </w:r>
            <w:r w:rsidR="006C04AF" w:rsidRPr="006C04AF">
              <w:t>https://www.linkedin.com/in/m-thiruselvan-168428273/</w:t>
            </w:r>
          </w:p>
          <w:sdt>
            <w:sdtPr>
              <w:id w:val="-1444214663"/>
              <w:placeholder>
                <w:docPart w:val="B426E4D701C54BEFAD05F63B41DABED2"/>
              </w:placeholder>
              <w:temporary/>
              <w:showingPlcHdr/>
              <w15:appearance w15:val="hidden"/>
            </w:sdtPr>
            <w:sdtContent>
              <w:p w14:paraId="727A138E" w14:textId="1BD73C48" w:rsidR="004D3011" w:rsidRPr="005D2D7D" w:rsidRDefault="00CB0055" w:rsidP="005D2D7D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125EB38A" w14:textId="62E1C267" w:rsidR="004D3011" w:rsidRDefault="006C04AF" w:rsidP="006C04AF">
            <w:pPr>
              <w:rPr>
                <w:b/>
              </w:rPr>
            </w:pPr>
            <w:r>
              <w:rPr>
                <w:b/>
              </w:rPr>
              <w:t xml:space="preserve">- </w:t>
            </w:r>
            <w:r w:rsidRPr="006C04AF">
              <w:rPr>
                <w:b/>
              </w:rPr>
              <w:t>Coding Challenges</w:t>
            </w:r>
          </w:p>
          <w:p w14:paraId="71C41500" w14:textId="4F0D5EB9" w:rsidR="006C04AF" w:rsidRDefault="006C04AF" w:rsidP="006C04AF">
            <w:pPr>
              <w:rPr>
                <w:b/>
              </w:rPr>
            </w:pPr>
            <w:r>
              <w:rPr>
                <w:b/>
              </w:rPr>
              <w:t xml:space="preserve">- </w:t>
            </w:r>
            <w:r w:rsidRPr="006C04AF">
              <w:rPr>
                <w:b/>
              </w:rPr>
              <w:t>Exploring Tech Tools</w:t>
            </w:r>
          </w:p>
          <w:p w14:paraId="142EC8BF" w14:textId="131B4CEE" w:rsidR="006C04AF" w:rsidRDefault="006C04AF" w:rsidP="006C04AF">
            <w:pPr>
              <w:rPr>
                <w:b/>
              </w:rPr>
            </w:pPr>
            <w:r>
              <w:rPr>
                <w:b/>
              </w:rPr>
              <w:t xml:space="preserve">- </w:t>
            </w:r>
            <w:r w:rsidRPr="006C04AF">
              <w:rPr>
                <w:b/>
              </w:rPr>
              <w:t>Cricket</w:t>
            </w:r>
          </w:p>
          <w:p w14:paraId="07404529" w14:textId="7FBBCE2E" w:rsidR="006C04AF" w:rsidRPr="006C04AF" w:rsidRDefault="006C04AF" w:rsidP="006C04AF">
            <w:pPr>
              <w:rPr>
                <w:b/>
              </w:rPr>
            </w:pPr>
            <w:r>
              <w:rPr>
                <w:b/>
              </w:rPr>
              <w:t xml:space="preserve">- </w:t>
            </w:r>
            <w:proofErr w:type="spellStart"/>
            <w:r w:rsidRPr="006C04AF">
              <w:rPr>
                <w:b/>
              </w:rPr>
              <w:t>kabbadi</w:t>
            </w:r>
            <w:proofErr w:type="spellEnd"/>
          </w:p>
          <w:p w14:paraId="2CF6EF89" w14:textId="77777777" w:rsidR="006C04AF" w:rsidRDefault="006C04AF" w:rsidP="006C04AF">
            <w:pPr>
              <w:rPr>
                <w:b/>
              </w:rPr>
            </w:pPr>
          </w:p>
          <w:p w14:paraId="504D1A55" w14:textId="059EC270" w:rsidR="006C04AF" w:rsidRPr="006C04AF" w:rsidRDefault="006C04AF" w:rsidP="006C04AF">
            <w:pPr>
              <w:rPr>
                <w:b/>
              </w:rPr>
            </w:pPr>
          </w:p>
        </w:tc>
        <w:tc>
          <w:tcPr>
            <w:tcW w:w="720" w:type="dxa"/>
          </w:tcPr>
          <w:p w14:paraId="38F81083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4FAE5A8F1DA74182AF17C55D0A296BD2"/>
              </w:placeholder>
              <w:temporary/>
              <w:showingPlcHdr/>
              <w15:appearance w15:val="hidden"/>
            </w:sdtPr>
            <w:sdtContent>
              <w:p w14:paraId="1F9E3F11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272283C6" w14:textId="3DD0ACB5" w:rsidR="00992A36" w:rsidRDefault="00992A36" w:rsidP="002D441D">
            <w:pPr>
              <w:pStyle w:val="Heading3"/>
            </w:pPr>
            <w:r>
              <w:t>[ adhi college of engineering and technology]</w:t>
            </w:r>
          </w:p>
          <w:p w14:paraId="52320B2D" w14:textId="02315B89" w:rsidR="00992A36" w:rsidRDefault="00992A36" w:rsidP="00992A36">
            <w:pPr>
              <w:pStyle w:val="Heading4"/>
            </w:pPr>
            <w:r>
              <w:t xml:space="preserve">BE/computer science </w:t>
            </w:r>
            <w:proofErr w:type="spellStart"/>
            <w:r>
              <w:t>engineerin</w:t>
            </w:r>
            <w:proofErr w:type="spellEnd"/>
            <w:r>
              <w:t>.</w:t>
            </w:r>
          </w:p>
          <w:p w14:paraId="5FC581E6" w14:textId="647B7893" w:rsidR="00992A36" w:rsidRDefault="00992A36" w:rsidP="005D2D7D">
            <w:pPr>
              <w:pStyle w:val="ListParagraph"/>
              <w:numPr>
                <w:ilvl w:val="0"/>
                <w:numId w:val="3"/>
              </w:numPr>
            </w:pPr>
            <w:r>
              <w:t>Current CGPA-7.3</w:t>
            </w:r>
          </w:p>
          <w:p w14:paraId="57A8D0B8" w14:textId="097E7153" w:rsidR="00992A36" w:rsidRDefault="00992A36" w:rsidP="00992A36">
            <w:pPr>
              <w:pStyle w:val="Heading3"/>
            </w:pPr>
            <w:r>
              <w:t>[government higher secondary school]</w:t>
            </w:r>
          </w:p>
          <w:p w14:paraId="2E9F56E5" w14:textId="36D2C33D" w:rsidR="004D3011" w:rsidRDefault="00992A36" w:rsidP="005D2D7D">
            <w:pPr>
              <w:pStyle w:val="Heading4"/>
              <w:numPr>
                <w:ilvl w:val="0"/>
                <w:numId w:val="2"/>
              </w:numPr>
            </w:pPr>
            <w:r>
              <w:t>SSLC - pass</w:t>
            </w:r>
          </w:p>
          <w:p w14:paraId="31D56702" w14:textId="0F9D36F6" w:rsidR="004D3011" w:rsidRDefault="00992A36" w:rsidP="00036450">
            <w:pPr>
              <w:pStyle w:val="Heading4"/>
              <w:numPr>
                <w:ilvl w:val="0"/>
                <w:numId w:val="2"/>
              </w:numPr>
            </w:pPr>
            <w:proofErr w:type="gramStart"/>
            <w:r>
              <w:t>HSC  -</w:t>
            </w:r>
            <w:proofErr w:type="gramEnd"/>
            <w:r>
              <w:t xml:space="preserve"> 64%</w:t>
            </w:r>
          </w:p>
          <w:p w14:paraId="0C674D9F" w14:textId="64EB129F" w:rsidR="008D44A3" w:rsidRDefault="005D2D7D" w:rsidP="005D2D7D">
            <w:pPr>
              <w:pStyle w:val="Heading2"/>
            </w:pPr>
            <w:r>
              <w:t>COMMUNICATION</w:t>
            </w:r>
          </w:p>
          <w:p w14:paraId="20DD36A9" w14:textId="62A5DC6F" w:rsidR="005D2D7D" w:rsidRDefault="005D2D7D" w:rsidP="005D2D7D">
            <w:pPr>
              <w:pStyle w:val="ListParagraph"/>
              <w:numPr>
                <w:ilvl w:val="0"/>
                <w:numId w:val="1"/>
              </w:numPr>
            </w:pPr>
            <w:r>
              <w:t>TAMIL</w:t>
            </w:r>
          </w:p>
          <w:p w14:paraId="5AA96FAE" w14:textId="4AE24798" w:rsidR="008D44A3" w:rsidRDefault="005D2D7D" w:rsidP="00036450">
            <w:pPr>
              <w:pStyle w:val="ListParagraph"/>
              <w:numPr>
                <w:ilvl w:val="0"/>
                <w:numId w:val="1"/>
              </w:numPr>
            </w:pPr>
            <w:r>
              <w:t>ENGLISH</w:t>
            </w:r>
          </w:p>
          <w:p w14:paraId="314C44F0" w14:textId="2C042936" w:rsidR="006C04AF" w:rsidRDefault="006C04AF" w:rsidP="006C04AF">
            <w:pPr>
              <w:pStyle w:val="Heading2"/>
            </w:pPr>
            <w:r>
              <w:t>tools</w:t>
            </w:r>
          </w:p>
          <w:p w14:paraId="1C8A3BE2" w14:textId="5ED9BBCA" w:rsidR="00D649FC" w:rsidRDefault="00D649FC" w:rsidP="00D649FC">
            <w:pPr>
              <w:pStyle w:val="ListParagraph"/>
              <w:numPr>
                <w:ilvl w:val="0"/>
                <w:numId w:val="8"/>
              </w:numPr>
            </w:pPr>
            <w:r>
              <w:t>CHAT GPT</w:t>
            </w:r>
          </w:p>
          <w:p w14:paraId="1F418F67" w14:textId="72E41338" w:rsidR="00D649FC" w:rsidRDefault="00D649FC" w:rsidP="00D649FC">
            <w:pPr>
              <w:pStyle w:val="ListParagraph"/>
              <w:numPr>
                <w:ilvl w:val="0"/>
                <w:numId w:val="8"/>
              </w:numPr>
            </w:pPr>
            <w:r>
              <w:t>BLOCKBOX</w:t>
            </w:r>
          </w:p>
          <w:p w14:paraId="0C09269F" w14:textId="234052AB" w:rsidR="00D649FC" w:rsidRDefault="00D649FC" w:rsidP="00D649FC">
            <w:pPr>
              <w:pStyle w:val="ListParagraph"/>
              <w:numPr>
                <w:ilvl w:val="0"/>
                <w:numId w:val="8"/>
              </w:numPr>
            </w:pPr>
            <w:r>
              <w:t>COPILOT</w:t>
            </w:r>
          </w:p>
          <w:p w14:paraId="256DA667" w14:textId="2BA04BB8" w:rsidR="00D649FC" w:rsidRDefault="00D649FC" w:rsidP="00D649FC">
            <w:pPr>
              <w:pStyle w:val="ListParagraph"/>
              <w:numPr>
                <w:ilvl w:val="0"/>
                <w:numId w:val="8"/>
              </w:numPr>
            </w:pPr>
            <w:r>
              <w:t>VSCODE</w:t>
            </w:r>
          </w:p>
          <w:p w14:paraId="01F659D8" w14:textId="019C58E9" w:rsidR="00D649FC" w:rsidRDefault="00D649FC" w:rsidP="00D649FC">
            <w:pPr>
              <w:pStyle w:val="Heading2"/>
            </w:pPr>
            <w:r w:rsidRPr="00D649FC">
              <w:t>Achievment</w:t>
            </w:r>
            <w:r>
              <w:t>S</w:t>
            </w:r>
          </w:p>
          <w:p w14:paraId="62ADF5E9" w14:textId="5F72E0E7" w:rsidR="00D649FC" w:rsidRPr="00D649FC" w:rsidRDefault="00D649FC" w:rsidP="00D649FC">
            <w:pPr>
              <w:pStyle w:val="ListParagraph"/>
              <w:numPr>
                <w:ilvl w:val="0"/>
                <w:numId w:val="9"/>
              </w:numPr>
            </w:pPr>
            <w:r>
              <w:t>SOLVED 150+ PROBLEMS IN CODE CHEF.</w:t>
            </w:r>
          </w:p>
          <w:p w14:paraId="62DD8D11" w14:textId="23B82144" w:rsidR="00036450" w:rsidRDefault="00000000" w:rsidP="00036450">
            <w:pPr>
              <w:pStyle w:val="Heading2"/>
            </w:pPr>
            <w:sdt>
              <w:sdtPr>
                <w:id w:val="1669594239"/>
                <w:placeholder>
                  <w:docPart w:val="F60B23F2615244CB8FF72126CC4FF8F2"/>
                </w:placeholder>
                <w:temporary/>
                <w:showingPlcHdr/>
                <w15:appearance w15:val="hidden"/>
              </w:sdtPr>
              <w:sdtContent>
                <w:r w:rsidR="00180329"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sdtContent>
            </w:sdt>
          </w:p>
          <w:p w14:paraId="6879C11B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2D340624" wp14:editId="1095EE3C">
                  <wp:extent cx="3756660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</w:tbl>
    <w:p w14:paraId="13EFC8B1" w14:textId="77777777" w:rsidR="005D2D7D" w:rsidRPr="005D2D7D" w:rsidRDefault="005D2D7D" w:rsidP="005D2D7D"/>
    <w:sectPr w:rsidR="005D2D7D" w:rsidRPr="005D2D7D" w:rsidSect="000C45F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36E2E" w14:textId="77777777" w:rsidR="00C70646" w:rsidRDefault="00C70646" w:rsidP="000C45FF">
      <w:r>
        <w:separator/>
      </w:r>
    </w:p>
  </w:endnote>
  <w:endnote w:type="continuationSeparator" w:id="0">
    <w:p w14:paraId="53ACF55C" w14:textId="77777777" w:rsidR="00C70646" w:rsidRDefault="00C7064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50349" w14:textId="77777777" w:rsidR="00C70646" w:rsidRDefault="00C70646" w:rsidP="000C45FF">
      <w:r>
        <w:separator/>
      </w:r>
    </w:p>
  </w:footnote>
  <w:footnote w:type="continuationSeparator" w:id="0">
    <w:p w14:paraId="59EB2660" w14:textId="77777777" w:rsidR="00C70646" w:rsidRDefault="00C7064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0838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DA2624" wp14:editId="61F5F40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30D"/>
    <w:multiLevelType w:val="hybridMultilevel"/>
    <w:tmpl w:val="9076AA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01C8"/>
    <w:multiLevelType w:val="hybridMultilevel"/>
    <w:tmpl w:val="1B7E30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D2DAC"/>
    <w:multiLevelType w:val="hybridMultilevel"/>
    <w:tmpl w:val="B5E829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31CA9"/>
    <w:multiLevelType w:val="hybridMultilevel"/>
    <w:tmpl w:val="5A38A5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DB0B65"/>
    <w:multiLevelType w:val="hybridMultilevel"/>
    <w:tmpl w:val="929E4E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814FE3"/>
    <w:multiLevelType w:val="hybridMultilevel"/>
    <w:tmpl w:val="F56E10F0"/>
    <w:lvl w:ilvl="0" w:tplc="4009000D">
      <w:start w:val="1"/>
      <w:numFmt w:val="bullet"/>
      <w:lvlText w:val=""/>
      <w:lvlJc w:val="left"/>
      <w:pPr>
        <w:ind w:left="7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78773432"/>
    <w:multiLevelType w:val="hybridMultilevel"/>
    <w:tmpl w:val="F6C223FC"/>
    <w:lvl w:ilvl="0" w:tplc="CFD00BAA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90C8D"/>
    <w:multiLevelType w:val="hybridMultilevel"/>
    <w:tmpl w:val="824410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F1F46"/>
    <w:multiLevelType w:val="hybridMultilevel"/>
    <w:tmpl w:val="F6B629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031784">
    <w:abstractNumId w:val="4"/>
  </w:num>
  <w:num w:numId="2" w16cid:durableId="2070573730">
    <w:abstractNumId w:val="8"/>
  </w:num>
  <w:num w:numId="3" w16cid:durableId="431628272">
    <w:abstractNumId w:val="5"/>
  </w:num>
  <w:num w:numId="4" w16cid:durableId="786387657">
    <w:abstractNumId w:val="2"/>
  </w:num>
  <w:num w:numId="5" w16cid:durableId="1457138120">
    <w:abstractNumId w:val="0"/>
  </w:num>
  <w:num w:numId="6" w16cid:durableId="731124009">
    <w:abstractNumId w:val="1"/>
  </w:num>
  <w:num w:numId="7" w16cid:durableId="743914422">
    <w:abstractNumId w:val="6"/>
  </w:num>
  <w:num w:numId="8" w16cid:durableId="154608058">
    <w:abstractNumId w:val="3"/>
  </w:num>
  <w:num w:numId="9" w16cid:durableId="455442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36"/>
    <w:rsid w:val="00036450"/>
    <w:rsid w:val="00094499"/>
    <w:rsid w:val="000C45FF"/>
    <w:rsid w:val="000E3FD1"/>
    <w:rsid w:val="00112054"/>
    <w:rsid w:val="001317D8"/>
    <w:rsid w:val="001525E1"/>
    <w:rsid w:val="00180329"/>
    <w:rsid w:val="00183966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D441D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D2D7D"/>
    <w:rsid w:val="005E39D5"/>
    <w:rsid w:val="00600670"/>
    <w:rsid w:val="0062123A"/>
    <w:rsid w:val="00646E75"/>
    <w:rsid w:val="00655310"/>
    <w:rsid w:val="006771D0"/>
    <w:rsid w:val="006C04AF"/>
    <w:rsid w:val="00715FCB"/>
    <w:rsid w:val="00743101"/>
    <w:rsid w:val="00764C9F"/>
    <w:rsid w:val="007775E1"/>
    <w:rsid w:val="007867A0"/>
    <w:rsid w:val="007927F5"/>
    <w:rsid w:val="00802CA0"/>
    <w:rsid w:val="008D44A3"/>
    <w:rsid w:val="009260CD"/>
    <w:rsid w:val="00940A66"/>
    <w:rsid w:val="00952C25"/>
    <w:rsid w:val="00992A36"/>
    <w:rsid w:val="00A2118D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0646"/>
    <w:rsid w:val="00C72BED"/>
    <w:rsid w:val="00C9578B"/>
    <w:rsid w:val="00CB0055"/>
    <w:rsid w:val="00D2522B"/>
    <w:rsid w:val="00D422DE"/>
    <w:rsid w:val="00D5459D"/>
    <w:rsid w:val="00D649FC"/>
    <w:rsid w:val="00DA1F4D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1DCB0"/>
  <w14:defaultImageDpi w14:val="32767"/>
  <w15:chartTrackingRefBased/>
  <w15:docId w15:val="{E987D9DD-C31E-46C8-925C-8C1AB9FE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NoSpacing">
    <w:name w:val="No Spacing"/>
    <w:uiPriority w:val="1"/>
    <w:qFormat/>
    <w:rsid w:val="00992A36"/>
    <w:rPr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5D2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9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ru\AppData\Local\Microsoft\Office\16.0\DTS\en-IN%7b0D5051F8-4497-46A9-A178-491E1A87BBA9%7d\%7b31330917-27D8-432D-9D0F-89FB18485450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CSS</c:v>
                </c:pt>
                <c:pt idx="1">
                  <c:v>HTML</c:v>
                </c:pt>
                <c:pt idx="2">
                  <c:v>C</c:v>
                </c:pt>
                <c:pt idx="3">
                  <c:v>Java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0.25</c:v>
                </c:pt>
                <c:pt idx="1">
                  <c:v>0.25</c:v>
                </c:pt>
                <c:pt idx="2">
                  <c:v>0.5</c:v>
                </c:pt>
                <c:pt idx="3">
                  <c:v>0.45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3E3158705245CD891E7372F71BD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B0D54-4150-43C4-9091-952955F5F7DB}"/>
      </w:docPartPr>
      <w:docPartBody>
        <w:p w:rsidR="00000000" w:rsidRDefault="00000000">
          <w:pPr>
            <w:pStyle w:val="1D3E3158705245CD891E7372F71BDEAD"/>
          </w:pPr>
          <w:r w:rsidRPr="00CB0055">
            <w:t>Contact</w:t>
          </w:r>
        </w:p>
      </w:docPartBody>
    </w:docPart>
    <w:docPart>
      <w:docPartPr>
        <w:name w:val="B426E4D701C54BEFAD05F63B41DAB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10483-1D33-4DB4-9B46-2C44FD4442A9}"/>
      </w:docPartPr>
      <w:docPartBody>
        <w:p w:rsidR="00000000" w:rsidRDefault="00000000">
          <w:pPr>
            <w:pStyle w:val="B426E4D701C54BEFAD05F63B41DABED2"/>
          </w:pPr>
          <w:r w:rsidRPr="00CB0055">
            <w:t>Hobbies</w:t>
          </w:r>
        </w:p>
      </w:docPartBody>
    </w:docPart>
    <w:docPart>
      <w:docPartPr>
        <w:name w:val="4FAE5A8F1DA74182AF17C55D0A296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51E56-87A5-4A75-9D30-BFEBE099C9E6}"/>
      </w:docPartPr>
      <w:docPartBody>
        <w:p w:rsidR="00000000" w:rsidRDefault="00000000">
          <w:pPr>
            <w:pStyle w:val="4FAE5A8F1DA74182AF17C55D0A296BD2"/>
          </w:pPr>
          <w:r w:rsidRPr="00036450">
            <w:t>EDUCATION</w:t>
          </w:r>
        </w:p>
      </w:docPartBody>
    </w:docPart>
    <w:docPart>
      <w:docPartPr>
        <w:name w:val="F60B23F2615244CB8FF72126CC4FF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7707A-F257-4B80-9BD5-5FCD2FD9F769}"/>
      </w:docPartPr>
      <w:docPartBody>
        <w:p w:rsidR="00000000" w:rsidRDefault="00000000">
          <w:pPr>
            <w:pStyle w:val="F60B23F2615244CB8FF72126CC4FF8F2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77"/>
    <w:rsid w:val="00193677"/>
    <w:rsid w:val="00655310"/>
    <w:rsid w:val="00DE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193677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6293CE8B5B43C89B97DAE757FEBBFA">
    <w:name w:val="C76293CE8B5B43C89B97DAE757FEBBFA"/>
  </w:style>
  <w:style w:type="paragraph" w:customStyle="1" w:styleId="6ECFABF5B7AA4F5B829C62CFF7A877A3">
    <w:name w:val="6ECFABF5B7AA4F5B829C62CFF7A877A3"/>
  </w:style>
  <w:style w:type="paragraph" w:customStyle="1" w:styleId="7646D902431C4179AF749F540183B1BA">
    <w:name w:val="7646D902431C4179AF749F540183B1BA"/>
  </w:style>
  <w:style w:type="paragraph" w:customStyle="1" w:styleId="81B938C897F4400CB9FF3BE8F7BE6A25">
    <w:name w:val="81B938C897F4400CB9FF3BE8F7BE6A25"/>
  </w:style>
  <w:style w:type="paragraph" w:customStyle="1" w:styleId="1D3E3158705245CD891E7372F71BDEAD">
    <w:name w:val="1D3E3158705245CD891E7372F71BDEAD"/>
  </w:style>
  <w:style w:type="paragraph" w:customStyle="1" w:styleId="C5E76D2403E24C468C6B98A2C8EB6F85">
    <w:name w:val="C5E76D2403E24C468C6B98A2C8EB6F85"/>
  </w:style>
  <w:style w:type="paragraph" w:customStyle="1" w:styleId="7B9A558785774B65AFAF526D38E668EA">
    <w:name w:val="7B9A558785774B65AFAF526D38E668EA"/>
  </w:style>
  <w:style w:type="paragraph" w:customStyle="1" w:styleId="E420579D5A9E4DCC9B10C9961D1982D9">
    <w:name w:val="E420579D5A9E4DCC9B10C9961D1982D9"/>
  </w:style>
  <w:style w:type="paragraph" w:customStyle="1" w:styleId="3CB101BCF56C465DB101F9F6118B5DC7">
    <w:name w:val="3CB101BCF56C465DB101F9F6118B5DC7"/>
  </w:style>
  <w:style w:type="paragraph" w:customStyle="1" w:styleId="68B569BD96304B57BBC4237CBF142373">
    <w:name w:val="68B569BD96304B57BBC4237CBF142373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B756C8E09C8540EF837000794F2E13C8">
    <w:name w:val="B756C8E09C8540EF837000794F2E13C8"/>
  </w:style>
  <w:style w:type="paragraph" w:customStyle="1" w:styleId="B426E4D701C54BEFAD05F63B41DABED2">
    <w:name w:val="B426E4D701C54BEFAD05F63B41DABED2"/>
  </w:style>
  <w:style w:type="paragraph" w:customStyle="1" w:styleId="82F52B65CA5A4BE4AA01FD5382E454A3">
    <w:name w:val="82F52B65CA5A4BE4AA01FD5382E454A3"/>
  </w:style>
  <w:style w:type="paragraph" w:customStyle="1" w:styleId="E17538F2A1A64D19B54EA18EACDFD333">
    <w:name w:val="E17538F2A1A64D19B54EA18EACDFD333"/>
  </w:style>
  <w:style w:type="paragraph" w:customStyle="1" w:styleId="E9DA691FA6A149F2990FF502A24922F9">
    <w:name w:val="E9DA691FA6A149F2990FF502A24922F9"/>
  </w:style>
  <w:style w:type="paragraph" w:customStyle="1" w:styleId="DC49BA16D8E4481F9C6A84125EDECBBD">
    <w:name w:val="DC49BA16D8E4481F9C6A84125EDECBBD"/>
  </w:style>
  <w:style w:type="paragraph" w:customStyle="1" w:styleId="4FAE5A8F1DA74182AF17C55D0A296BD2">
    <w:name w:val="4FAE5A8F1DA74182AF17C55D0A296BD2"/>
  </w:style>
  <w:style w:type="paragraph" w:customStyle="1" w:styleId="CD9E22B1EE834276A83EF2755D1A37A4">
    <w:name w:val="CD9E22B1EE834276A83EF2755D1A37A4"/>
  </w:style>
  <w:style w:type="paragraph" w:customStyle="1" w:styleId="D484E285FC984E049E7E1C5ACD6CD258">
    <w:name w:val="D484E285FC984E049E7E1C5ACD6CD258"/>
  </w:style>
  <w:style w:type="paragraph" w:customStyle="1" w:styleId="E95F4D0CB5FD4ADBBB27BC03B9E6959E">
    <w:name w:val="E95F4D0CB5FD4ADBBB27BC03B9E6959E"/>
  </w:style>
  <w:style w:type="paragraph" w:customStyle="1" w:styleId="6BD9DECB33F94EC99B572E98558C2DCC">
    <w:name w:val="6BD9DECB33F94EC99B572E98558C2DCC"/>
  </w:style>
  <w:style w:type="paragraph" w:customStyle="1" w:styleId="8280B085728D4628A51F6B7F49C3922F">
    <w:name w:val="8280B085728D4628A51F6B7F49C3922F"/>
  </w:style>
  <w:style w:type="paragraph" w:customStyle="1" w:styleId="E5ED5516B7664FBDB2630AA3F377DE36">
    <w:name w:val="E5ED5516B7664FBDB2630AA3F377DE36"/>
  </w:style>
  <w:style w:type="paragraph" w:customStyle="1" w:styleId="25F27B6AE33C4434B15CFB940594D682">
    <w:name w:val="25F27B6AE33C4434B15CFB940594D682"/>
  </w:style>
  <w:style w:type="paragraph" w:customStyle="1" w:styleId="C304F1DDE59B495997983C06804E18A7">
    <w:name w:val="C304F1DDE59B495997983C06804E18A7"/>
  </w:style>
  <w:style w:type="paragraph" w:customStyle="1" w:styleId="6FA9C5650B2C479FB1FAA2B4BD0FFF10">
    <w:name w:val="6FA9C5650B2C479FB1FAA2B4BD0FFF10"/>
  </w:style>
  <w:style w:type="paragraph" w:customStyle="1" w:styleId="282B5582A69C4D8D9896DCB212D79BB5">
    <w:name w:val="282B5582A69C4D8D9896DCB212D79BB5"/>
  </w:style>
  <w:style w:type="paragraph" w:customStyle="1" w:styleId="1476D6717A094B6D8D26EDD9A5F7EED6">
    <w:name w:val="1476D6717A094B6D8D26EDD9A5F7EED6"/>
  </w:style>
  <w:style w:type="paragraph" w:customStyle="1" w:styleId="0F74035739E141C180FE1BE61CB692E6">
    <w:name w:val="0F74035739E141C180FE1BE61CB692E6"/>
  </w:style>
  <w:style w:type="paragraph" w:customStyle="1" w:styleId="284FC2621DF74DFFAF7FEEF88DD76191">
    <w:name w:val="284FC2621DF74DFFAF7FEEF88DD76191"/>
  </w:style>
  <w:style w:type="paragraph" w:customStyle="1" w:styleId="60B388507A1F4C11832FDEB8216D26E8">
    <w:name w:val="60B388507A1F4C11832FDEB8216D26E8"/>
  </w:style>
  <w:style w:type="paragraph" w:customStyle="1" w:styleId="18B08EEBAE414F6E86C44A77E3A3026E">
    <w:name w:val="18B08EEBAE414F6E86C44A77E3A3026E"/>
  </w:style>
  <w:style w:type="paragraph" w:customStyle="1" w:styleId="5C4E376347BF421A9683443593F27C4F">
    <w:name w:val="5C4E376347BF421A9683443593F27C4F"/>
  </w:style>
  <w:style w:type="paragraph" w:customStyle="1" w:styleId="297EB8DB760A48DC820A13B391952661">
    <w:name w:val="297EB8DB760A48DC820A13B391952661"/>
  </w:style>
  <w:style w:type="paragraph" w:customStyle="1" w:styleId="99F01DFA64C24853A9FC767EE3207ADC">
    <w:name w:val="99F01DFA64C24853A9FC767EE3207ADC"/>
  </w:style>
  <w:style w:type="paragraph" w:customStyle="1" w:styleId="3BA0C11510C7419BA74D152041BD675D">
    <w:name w:val="3BA0C11510C7419BA74D152041BD675D"/>
  </w:style>
  <w:style w:type="paragraph" w:customStyle="1" w:styleId="1CDBA3AEEA994C96AB7AF3B2C5ADC884">
    <w:name w:val="1CDBA3AEEA994C96AB7AF3B2C5ADC884"/>
  </w:style>
  <w:style w:type="paragraph" w:customStyle="1" w:styleId="9A24DF389AB64ACAA2985C9F20850426">
    <w:name w:val="9A24DF389AB64ACAA2985C9F20850426"/>
  </w:style>
  <w:style w:type="paragraph" w:customStyle="1" w:styleId="6EAF1EB86AFE40FFAD691ABFD51B1027">
    <w:name w:val="6EAF1EB86AFE40FFAD691ABFD51B1027"/>
  </w:style>
  <w:style w:type="paragraph" w:customStyle="1" w:styleId="D6EA3BD2F8764BCCBE109B77768AC4BA">
    <w:name w:val="D6EA3BD2F8764BCCBE109B77768AC4BA"/>
  </w:style>
  <w:style w:type="character" w:customStyle="1" w:styleId="Heading2Char">
    <w:name w:val="Heading 2 Char"/>
    <w:basedOn w:val="DefaultParagraphFont"/>
    <w:link w:val="Heading2"/>
    <w:uiPriority w:val="9"/>
    <w:rsid w:val="00193677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F60B23F2615244CB8FF72126CC4FF8F2">
    <w:name w:val="F60B23F2615244CB8FF72126CC4FF8F2"/>
  </w:style>
  <w:style w:type="paragraph" w:customStyle="1" w:styleId="E58BC960B3EF47EEB48AC4185CB51F2E">
    <w:name w:val="E58BC960B3EF47EEB48AC4185CB51F2E"/>
    <w:rsid w:val="00193677"/>
  </w:style>
  <w:style w:type="paragraph" w:customStyle="1" w:styleId="F19E9F72896D45D8848314EABE8F84E5">
    <w:name w:val="F19E9F72896D45D8848314EABE8F84E5"/>
    <w:rsid w:val="001936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EE1CF-FDFD-469F-8D33-F16019219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{31330917-27D8-432D-9D0F-89FB18485450}tf00546271_win32</Template>
  <TotalTime>61</TotalTime>
  <Pages>1</Pages>
  <Words>187</Words>
  <Characters>899</Characters>
  <Application>Microsoft Office Word</Application>
  <DocSecurity>0</DocSecurity>
  <Lines>69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THIRUSELVAN M</dc:creator>
  <cp:keywords/>
  <dc:description/>
  <cp:lastModifiedBy>THIRUSELVAN M</cp:lastModifiedBy>
  <cp:revision>1</cp:revision>
  <dcterms:created xsi:type="dcterms:W3CDTF">2025-07-20T15:46:00Z</dcterms:created>
  <dcterms:modified xsi:type="dcterms:W3CDTF">2025-07-20T16:50:00Z</dcterms:modified>
</cp:coreProperties>
</file>